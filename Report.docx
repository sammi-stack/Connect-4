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8AED8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2ED0B814" wp14:editId="18329981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24"/>
      </w:tblGrid>
      <w:tr w:rsidR="00D077E9" w14:paraId="53C84546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F28718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837B337" wp14:editId="3BE33E84">
                      <wp:extent cx="3634740" cy="9448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4740" cy="944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A16808" w14:textId="44021961" w:rsidR="00D077E9" w:rsidRPr="007D543C" w:rsidRDefault="007D543C" w:rsidP="007D543C">
                                  <w:pPr>
                                    <w:pStyle w:val="Title"/>
                                    <w:rPr>
                                      <w:sz w:val="40"/>
                                    </w:rPr>
                                  </w:pPr>
                                  <w:r w:rsidRPr="007D543C">
                                    <w:rPr>
                                      <w:sz w:val="40"/>
                                    </w:rPr>
                                    <w:t>PROGRAMMING FUNDAME</w:t>
                                  </w:r>
                                  <w:r>
                                    <w:rPr>
                                      <w:sz w:val="40"/>
                                    </w:rPr>
                                    <w:t>NTALS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837B3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86.2pt;height:7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" filled="f" stroked="f" strokeweight=".5pt">
                      <v:textbox>
                        <w:txbxContent>
                          <w:p w14:paraId="60A16808" w14:textId="44021961" w:rsidR="00D077E9" w:rsidRPr="007D543C" w:rsidRDefault="007D543C" w:rsidP="007D543C">
                            <w:pPr>
                              <w:pStyle w:val="Title"/>
                              <w:rPr>
                                <w:sz w:val="40"/>
                              </w:rPr>
                            </w:pPr>
                            <w:r w:rsidRPr="007D543C">
                              <w:rPr>
                                <w:sz w:val="40"/>
                              </w:rPr>
                              <w:t>PROGRAMMING FUNDAME</w:t>
                            </w:r>
                            <w:r>
                              <w:rPr>
                                <w:sz w:val="40"/>
                              </w:rPr>
                              <w:t>NTALS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D9838C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7E21942" wp14:editId="57EFC182">
                      <wp:extent cx="3063240" cy="22860"/>
                      <wp:effectExtent l="19050" t="19050" r="22860" b="3429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63240" cy="2286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95AB1BC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41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9659CD3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51673CF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5E8379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9DA6C2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3DF6B79" wp14:editId="4D2AD33A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62857EB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B74C0D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917687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66FA0197A54F4F2C8D11CA8F2716AEAE"/>
              </w:placeholder>
              <w15:appearance w15:val="hidden"/>
            </w:sdtPr>
            <w:sdtContent>
              <w:p w14:paraId="57E303A9" w14:textId="0F68467D" w:rsidR="00A527F3" w:rsidRDefault="00A527F3" w:rsidP="00D077E9">
                <w:r>
                  <w:t>SAMI AHMED,</w:t>
                </w:r>
              </w:p>
              <w:p w14:paraId="520FDEC5" w14:textId="25137E95" w:rsidR="00D077E9" w:rsidRDefault="007D543C" w:rsidP="00D077E9">
                <w:r>
                  <w:t xml:space="preserve">MARYAM TARIQ, </w:t>
                </w:r>
              </w:p>
            </w:sdtContent>
          </w:sdt>
          <w:p w14:paraId="45E20C39" w14:textId="6D780DC6" w:rsidR="00535A5D" w:rsidRDefault="00535A5D" w:rsidP="00D077E9"/>
          <w:p w14:paraId="0BFBCCB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48A91915" w14:textId="77777777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F642D7" wp14:editId="486F2C17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AAC9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FB3D1A" wp14:editId="20640AF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21BDD0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A341F2F" w14:textId="77777777" w:rsidR="00D077E9" w:rsidRDefault="00F63067" w:rsidP="00D077E9">
      <w:pPr>
        <w:pStyle w:val="Heading1"/>
      </w:pPr>
      <w:r>
        <w:lastRenderedPageBreak/>
        <w:t>CONNECT 4</w:t>
      </w:r>
      <w:r w:rsidR="00535A5D">
        <w:t>:</w:t>
      </w:r>
    </w:p>
    <w:tbl>
      <w:tblPr>
        <w:tblW w:w="10309" w:type="dxa"/>
        <w:tblInd w:w="-27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09"/>
      </w:tblGrid>
      <w:tr w:rsidR="00D077E9" w14:paraId="60A2CB67" w14:textId="77777777" w:rsidTr="007D543C">
        <w:trPr>
          <w:trHeight w:val="3546"/>
        </w:trPr>
        <w:tc>
          <w:tcPr>
            <w:tcW w:w="10309" w:type="dxa"/>
          </w:tcPr>
          <w:sdt>
            <w:sdtPr>
              <w:id w:val="1660650702"/>
              <w:placeholder>
                <w:docPart w:val="3E0E7281F82A4FE29DA87A47F9A71B4A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5C9D1EC5" w14:textId="77777777" w:rsidR="00D077E9" w:rsidRDefault="007D543C" w:rsidP="00DF027C">
                <w:pPr>
                  <w:pStyle w:val="Heading2"/>
                </w:pPr>
                <w:r>
                  <w:t>With using basic C++…</w:t>
                </w:r>
              </w:p>
            </w:sdtContent>
          </w:sdt>
          <w:p w14:paraId="12B25D76" w14:textId="77777777" w:rsidR="00DF027C" w:rsidRDefault="00DF027C" w:rsidP="00DF027C">
            <w:pPr>
              <w:pStyle w:val="Content"/>
            </w:pPr>
          </w:p>
          <w:p w14:paraId="5FB82EF0" w14:textId="77777777" w:rsidR="007D543C" w:rsidRDefault="007D543C" w:rsidP="00DF027C">
            <w:pPr>
              <w:pStyle w:val="Content"/>
            </w:pPr>
            <w:r>
              <w:t>To get start this:</w:t>
            </w:r>
          </w:p>
          <w:p w14:paraId="37ED9A6F" w14:textId="77777777" w:rsidR="007D543C" w:rsidRDefault="007D543C" w:rsidP="00DF027C">
            <w:pPr>
              <w:pStyle w:val="Content"/>
            </w:pPr>
            <w:r>
              <w:t xml:space="preserve">With Name of Allah, who is most beneficial and </w:t>
            </w:r>
            <w:r w:rsidR="00535A5D">
              <w:t>merciful</w:t>
            </w:r>
            <w:r w:rsidR="00DD0CE2">
              <w:t>.</w:t>
            </w:r>
          </w:p>
          <w:p w14:paraId="314A67B8" w14:textId="77777777" w:rsidR="00DD0CE2" w:rsidRDefault="007D543C" w:rsidP="00DD0CE2">
            <w:pPr>
              <w:pStyle w:val="Content"/>
            </w:pPr>
            <w:r>
              <w:t>Let discuss our project</w:t>
            </w:r>
            <w:r w:rsidR="00DD0CE2">
              <w:t>.</w:t>
            </w:r>
          </w:p>
          <w:p w14:paraId="0E79DE0E" w14:textId="77777777" w:rsidR="00DD0CE2" w:rsidRDefault="00DD0CE2" w:rsidP="00DD0CE2">
            <w:pPr>
              <w:pStyle w:val="Content"/>
            </w:pPr>
            <w:r>
              <w:t xml:space="preserve">I created a game with C++ </w:t>
            </w:r>
            <w:r w:rsidRPr="00DD0CE2">
              <w:rPr>
                <w:b/>
              </w:rPr>
              <w:t>“</w:t>
            </w:r>
            <w:r w:rsidR="00F63067">
              <w:rPr>
                <w:b/>
              </w:rPr>
              <w:t>CONNECT 4</w:t>
            </w:r>
            <w:r w:rsidRPr="00DD0CE2">
              <w:rPr>
                <w:b/>
              </w:rPr>
              <w:t>”</w:t>
            </w:r>
            <w:r>
              <w:t xml:space="preserve"> which is totally based on C++.</w:t>
            </w:r>
          </w:p>
          <w:p w14:paraId="74487B40" w14:textId="77777777" w:rsidR="00DD0CE2" w:rsidRDefault="00DD0CE2" w:rsidP="00DD0CE2">
            <w:pPr>
              <w:pStyle w:val="Content"/>
            </w:pPr>
          </w:p>
          <w:p w14:paraId="1BAD40FC" w14:textId="77777777" w:rsidR="00DD0CE2" w:rsidRDefault="00DD0CE2" w:rsidP="00DD0CE2">
            <w:pPr>
              <w:pStyle w:val="Content"/>
            </w:pPr>
          </w:p>
        </w:tc>
      </w:tr>
      <w:tr w:rsidR="00DF027C" w14:paraId="2D0030D9" w14:textId="77777777" w:rsidTr="007D543C">
        <w:trPr>
          <w:trHeight w:val="1899"/>
        </w:trPr>
        <w:tc>
          <w:tcPr>
            <w:tcW w:w="10309" w:type="dxa"/>
            <w:shd w:val="clear" w:color="auto" w:fill="F2F2F2" w:themeFill="background1" w:themeFillShade="F2"/>
            <w:vAlign w:val="center"/>
          </w:tcPr>
          <w:p w14:paraId="60620FAC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05EE77" wp14:editId="339A164F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5CBDB5" w14:textId="01CB99A7" w:rsidR="00DF027C" w:rsidRDefault="007D543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 xml:space="preserve">“Let Our Advance Worrying Become Advance Thinking </w:t>
                                  </w:r>
                                  <w:proofErr w:type="gramStart"/>
                                  <w:r w:rsidR="002E4057">
                                    <w:rPr>
                                      <w:i/>
                                      <w:sz w:val="36"/>
                                    </w:rPr>
                                    <w:t>And</w:t>
                                  </w:r>
                                  <w:proofErr w:type="gramEnd"/>
                                  <w:r>
                                    <w:rPr>
                                      <w:i/>
                                      <w:sz w:val="36"/>
                                    </w:rPr>
                                    <w:t xml:space="preserve"> Planning.”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05EE77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" filled="f" stroked="f" strokeweight=".5pt">
                      <v:textbox>
                        <w:txbxContent>
                          <w:p w14:paraId="2A5CBDB5" w14:textId="01CB99A7" w:rsidR="00DF027C" w:rsidRDefault="007D543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</w:rPr>
                              <w:t xml:space="preserve">“Let Our Advance Worrying Become Advance Thinking </w:t>
                            </w:r>
                            <w:proofErr w:type="gramStart"/>
                            <w:r w:rsidR="002E4057">
                              <w:rPr>
                                <w:i/>
                                <w:sz w:val="36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i/>
                                <w:sz w:val="36"/>
                              </w:rPr>
                              <w:t xml:space="preserve"> Planning.”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B5EB5DE" w14:textId="77777777" w:rsidR="00F63067" w:rsidRPr="00F63067" w:rsidRDefault="009A770D" w:rsidP="00F63067">
      <w:r>
        <w:t>IN THIS CODE:</w:t>
      </w:r>
    </w:p>
    <w:p w14:paraId="7B73F8F6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BEFORE starting the code :</w:t>
      </w:r>
    </w:p>
    <w:p w14:paraId="2B22E430" w14:textId="65148CD0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we are supposed to define th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i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s code 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briefly, we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use different 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libraries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for run the code successfully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.</w:t>
      </w:r>
    </w:p>
    <w:p w14:paraId="7498D1C9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{</w:t>
      </w:r>
    </w:p>
    <w:p w14:paraId="25B50FBF" w14:textId="1429EF61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ab/>
        <w:t xml:space="preserve">void </w:t>
      </w:r>
      <w:proofErr w:type="spellStart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draw_board</w:t>
      </w:r>
      <w:proofErr w:type="spellEnd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(); //function for drawing the pattern of the code o 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game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...</w:t>
      </w:r>
    </w:p>
    <w:p w14:paraId="2E29D274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ab/>
        <w:t xml:space="preserve">void </w:t>
      </w:r>
      <w:proofErr w:type="spellStart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player_movement</w:t>
      </w:r>
      <w:proofErr w:type="spellEnd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(int player); //for both players ... player1 or player 2.</w:t>
      </w:r>
    </w:p>
    <w:p w14:paraId="157B6B3C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ab/>
        <w:t xml:space="preserve">bool </w:t>
      </w:r>
      <w:proofErr w:type="spellStart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check_for_winner</w:t>
      </w:r>
      <w:proofErr w:type="spellEnd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(int x, int y, int player); //either which player is won or not</w:t>
      </w:r>
    </w:p>
    <w:p w14:paraId="3ACD8E07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ab/>
        <w:t xml:space="preserve">bool </w:t>
      </w:r>
      <w:proofErr w:type="spellStart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check_diagonal_combo_SW_NE</w:t>
      </w:r>
      <w:proofErr w:type="spellEnd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(int x, int y, int player); //for checking diagonal (/)</w:t>
      </w:r>
    </w:p>
    <w:p w14:paraId="7ACE62FA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ab/>
        <w:t xml:space="preserve">bool </w:t>
      </w:r>
      <w:proofErr w:type="spellStart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check_diagonal_combo_NW_SE</w:t>
      </w:r>
      <w:proofErr w:type="spellEnd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(int x, int y, int player); //for checking diagonal(\)</w:t>
      </w:r>
    </w:p>
    <w:p w14:paraId="5AB8191D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ab/>
        <w:t xml:space="preserve">bool </w:t>
      </w:r>
      <w:proofErr w:type="spellStart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check_vertical</w:t>
      </w:r>
      <w:proofErr w:type="spellEnd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(int x, int y, int player); //vertical line of 4 matches (|)</w:t>
      </w:r>
    </w:p>
    <w:p w14:paraId="63A856F5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ab/>
        <w:t xml:space="preserve">bool </w:t>
      </w:r>
      <w:proofErr w:type="spellStart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check_horizontal</w:t>
      </w:r>
      <w:proofErr w:type="spellEnd"/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(int x, int y, int player); //horizontal line of 4 matches(__)</w:t>
      </w:r>
    </w:p>
    <w:p w14:paraId="4C1CE4A6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}</w:t>
      </w:r>
    </w:p>
    <w:p w14:paraId="425ACAA7" w14:textId="29B1755C" w:rsidR="00F63067" w:rsidRPr="00F63067" w:rsidRDefault="002E405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I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used 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this function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for defining our game. this game is named as connect 4. this game is played between 2 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players. Both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players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played and put their stamp on their desired row to win. the</w:t>
      </w:r>
      <w:r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n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I’ll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win the ga</w:t>
      </w:r>
      <w:r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m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e by connecting 4 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stamps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in a r</w:t>
      </w:r>
      <w:r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u</w:t>
      </w:r>
      <w:r w:rsidR="00F6306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n column and diagonals too</w:t>
      </w:r>
      <w:r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.</w:t>
      </w:r>
    </w:p>
    <w:p w14:paraId="4BA6BB54" w14:textId="71250199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after one on them played 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successfully and 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game will 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end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. W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e 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also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add graphics in this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ga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m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e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and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Get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help from 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YouTube</w:t>
      </w:r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</w:t>
      </w:r>
      <w:hyperlink r:id="rId8" w:history="1">
        <w:r w:rsidR="002E4057" w:rsidRPr="00276575">
          <w:rPr>
            <w:rStyle w:val="Hyperlink"/>
            <w:rFonts w:ascii="Consolas" w:eastAsiaTheme="minorHAnsi" w:hAnsi="Consolas" w:cs="Consolas"/>
            <w:i/>
            <w:sz w:val="20"/>
            <w:szCs w:val="19"/>
          </w:rPr>
          <w:t>https://youtu.be/MvX4tVETjHk</w:t>
        </w:r>
      </w:hyperlink>
      <w:r w:rsidR="002E405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 </w:t>
      </w:r>
      <w:r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 xml:space="preserve">for graphics and code from </w:t>
      </w:r>
      <w:r w:rsidR="002E4057" w:rsidRPr="00F63067"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  <w:t>seniors.</w:t>
      </w:r>
    </w:p>
    <w:p w14:paraId="566D5E28" w14:textId="77777777" w:rsidR="00F63067" w:rsidRPr="00F63067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i/>
          <w:color w:val="0F0D29" w:themeColor="text1"/>
          <w:sz w:val="20"/>
          <w:szCs w:val="19"/>
        </w:rPr>
      </w:pPr>
    </w:p>
    <w:p w14:paraId="3CC1F9CD" w14:textId="77777777" w:rsidR="00F63067" w:rsidRPr="00F63067" w:rsidRDefault="00F63067" w:rsidP="00535A5D">
      <w:pPr>
        <w:ind w:left="90"/>
        <w:rPr>
          <w:i/>
          <w:color w:val="0F0D29" w:themeColor="text1"/>
          <w:sz w:val="32"/>
          <w:u w:val="single"/>
        </w:rPr>
      </w:pPr>
    </w:p>
    <w:p w14:paraId="7898FC12" w14:textId="77777777" w:rsidR="00F63067" w:rsidRDefault="00F63067" w:rsidP="00535A5D">
      <w:pPr>
        <w:ind w:left="90"/>
        <w:rPr>
          <w:i/>
          <w:color w:val="0F0D29" w:themeColor="text1"/>
          <w:u w:val="single"/>
        </w:rPr>
      </w:pPr>
    </w:p>
    <w:p w14:paraId="200B2D23" w14:textId="5E7B6DD7" w:rsidR="00F63067" w:rsidRDefault="00F63067" w:rsidP="00535A5D">
      <w:pPr>
        <w:ind w:left="90"/>
        <w:rPr>
          <w:i/>
          <w:color w:val="0F0D29" w:themeColor="text1"/>
          <w:u w:val="single"/>
        </w:rPr>
      </w:pPr>
    </w:p>
    <w:p w14:paraId="4031C58B" w14:textId="77777777" w:rsidR="002E4057" w:rsidRDefault="002E4057" w:rsidP="00535A5D">
      <w:pPr>
        <w:ind w:left="90"/>
        <w:rPr>
          <w:i/>
          <w:color w:val="0F0D29" w:themeColor="text1"/>
          <w:u w:val="single"/>
        </w:rPr>
      </w:pPr>
    </w:p>
    <w:p w14:paraId="67CF4F16" w14:textId="77777777" w:rsidR="00535A5D" w:rsidRDefault="00535A5D" w:rsidP="00535A5D">
      <w:pPr>
        <w:ind w:left="90"/>
        <w:rPr>
          <w:i/>
          <w:color w:val="0F0D29" w:themeColor="text1"/>
          <w:u w:val="single"/>
        </w:rPr>
      </w:pPr>
      <w:r w:rsidRPr="00535A5D">
        <w:rPr>
          <w:i/>
          <w:color w:val="0F0D29" w:themeColor="text1"/>
          <w:u w:val="single"/>
        </w:rPr>
        <w:t>CODE:</w:t>
      </w:r>
    </w:p>
    <w:p w14:paraId="1719E1C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/*</w:t>
      </w:r>
    </w:p>
    <w:p w14:paraId="56F645A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BEFORE starting the code :</w:t>
      </w:r>
    </w:p>
    <w:p w14:paraId="40DB461A" w14:textId="132B3A12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we are supposed to define </w:t>
      </w:r>
      <w:r w:rsidR="002E405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this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code </w:t>
      </w:r>
      <w:r w:rsidR="002E405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briefly, we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use different </w:t>
      </w:r>
      <w:r w:rsidR="002E405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libraries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for run the code successfully.</w:t>
      </w:r>
    </w:p>
    <w:p w14:paraId="371D27E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{</w:t>
      </w:r>
    </w:p>
    <w:p w14:paraId="74902480" w14:textId="757AC3E6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ab/>
        <w:t xml:space="preserve">void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draw_board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(); //function for drawing the pattern of the code o </w:t>
      </w:r>
      <w:r w:rsidR="002E405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game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.</w:t>
      </w:r>
    </w:p>
    <w:p w14:paraId="58D5381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ab/>
        <w:t xml:space="preserve">void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player_movement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(int player); //for both players ... player1 or player 2.</w:t>
      </w:r>
    </w:p>
    <w:p w14:paraId="06D4978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ab/>
        <w:t xml:space="preserve">bool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check_for_winner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(int x, int y, int player); //either which player is won or not</w:t>
      </w:r>
    </w:p>
    <w:p w14:paraId="24C4F39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ab/>
        <w:t xml:space="preserve">bool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check_diagonal_combo_SW_NE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(int x, int y, int player); //for checking diagonal (/)</w:t>
      </w:r>
    </w:p>
    <w:p w14:paraId="32C2163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ab/>
        <w:t xml:space="preserve">bool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check_diagonal_combo_NW_SE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(int x, int y, int player); //for checking diagonal(\)</w:t>
      </w:r>
    </w:p>
    <w:p w14:paraId="5ADB097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ab/>
        <w:t xml:space="preserve">bool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check_vertical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(int x, int y, int player); //vertical line of 4 matches (|)</w:t>
      </w:r>
    </w:p>
    <w:p w14:paraId="2006A04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ab/>
        <w:t xml:space="preserve">bool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check_horizontal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(int x, int y, int player); //horizontal line of 4 matches(__)</w:t>
      </w:r>
    </w:p>
    <w:p w14:paraId="394078C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}</w:t>
      </w:r>
    </w:p>
    <w:p w14:paraId="66B2B002" w14:textId="5CF702BB" w:rsidR="00F63067" w:rsidRPr="00D30C2E" w:rsidRDefault="002E405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>
        <w:rPr>
          <w:rFonts w:ascii="Consolas" w:eastAsiaTheme="minorHAnsi" w:hAnsi="Consolas" w:cs="Consolas"/>
          <w:b w:val="0"/>
          <w:color w:val="008000"/>
          <w:sz w:val="16"/>
          <w:szCs w:val="16"/>
        </w:rPr>
        <w:t>I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used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this function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for defining our game. this game is named as connect 4. this game is played between 2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players</w:t>
      </w:r>
      <w:r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.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Both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players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played and put their stamp on their desired row to win... they </w:t>
      </w:r>
      <w:r>
        <w:rPr>
          <w:rFonts w:ascii="Consolas" w:eastAsiaTheme="minorHAnsi" w:hAnsi="Consolas" w:cs="Consolas"/>
          <w:b w:val="0"/>
          <w:color w:val="008000"/>
          <w:sz w:val="16"/>
          <w:szCs w:val="16"/>
        </w:rPr>
        <w:t>I’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ll win the ga</w:t>
      </w:r>
      <w:r>
        <w:rPr>
          <w:rFonts w:ascii="Consolas" w:eastAsiaTheme="minorHAnsi" w:hAnsi="Consolas" w:cs="Consolas"/>
          <w:b w:val="0"/>
          <w:color w:val="008000"/>
          <w:sz w:val="16"/>
          <w:szCs w:val="16"/>
        </w:rPr>
        <w:t>m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e by connecting 4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stamps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in a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run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column and diagonals too</w:t>
      </w:r>
      <w:r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after one on them played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successfully</w:t>
      </w:r>
      <w:r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</w:t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game will ended.</w:t>
      </w:r>
    </w:p>
    <w:p w14:paraId="6E388AA9" w14:textId="0985557A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we </w:t>
      </w:r>
      <w:r w:rsidR="002E405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also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add graphics in this </w:t>
      </w:r>
      <w:r w:rsidR="002E405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game</w:t>
      </w:r>
      <w:r w:rsidR="002E4057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and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get help from </w:t>
      </w:r>
      <w:r w:rsidR="002E405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YouTube</w:t>
      </w:r>
      <w:r w:rsidR="002E4057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hyperlink r:id="rId9" w:history="1">
        <w:r w:rsidR="002E4057" w:rsidRPr="00276575">
          <w:rPr>
            <w:rStyle w:val="Hyperlink"/>
            <w:rFonts w:ascii="Consolas" w:eastAsiaTheme="minorHAnsi" w:hAnsi="Consolas" w:cs="Consolas"/>
            <w:b w:val="0"/>
            <w:sz w:val="16"/>
            <w:szCs w:val="16"/>
          </w:rPr>
          <w:t>https://youtu.be/MvX4tVETjHk</w:t>
        </w:r>
      </w:hyperlink>
      <w:r w:rsidR="002E4057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for graphics and code from seniors.</w:t>
      </w:r>
    </w:p>
    <w:p w14:paraId="0A2C6903" w14:textId="553BC735" w:rsidR="00F63067" w:rsidRPr="00D30C2E" w:rsidRDefault="002E405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>
        <w:rPr>
          <w:rFonts w:ascii="Consolas" w:eastAsiaTheme="minorHAnsi" w:hAnsi="Consolas" w:cs="Consolas"/>
          <w:b w:val="0"/>
          <w:color w:val="008000"/>
          <w:sz w:val="16"/>
          <w:szCs w:val="16"/>
        </w:rPr>
        <w:br/>
      </w:r>
      <w:r w:rsidR="00F63067"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*/</w:t>
      </w:r>
    </w:p>
    <w:p w14:paraId="64C5560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#include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&lt;iostream&gt;</w:t>
      </w:r>
    </w:p>
    <w:p w14:paraId="0183393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#include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&lt;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windows.h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&gt;</w:t>
      </w:r>
    </w:p>
    <w:p w14:paraId="2237D76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//define commands are called directives, allow the user to give name to the constant value at the start of the code.</w:t>
      </w:r>
    </w:p>
    <w:p w14:paraId="534FD9D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#define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6</w:t>
      </w:r>
    </w:p>
    <w:p w14:paraId="39642A3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#define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7</w:t>
      </w:r>
    </w:p>
    <w:p w14:paraId="52B5395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using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namespace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std;</w:t>
      </w:r>
      <w:proofErr w:type="gramEnd"/>
    </w:p>
    <w:p w14:paraId="0D653D2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void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draw_board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//function for drawing the pattern of the code o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gamw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...</w:t>
      </w:r>
    </w:p>
    <w:p w14:paraId="7FE8FC9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void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player_movement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both players ... player1 or player 2.</w:t>
      </w:r>
    </w:p>
    <w:p w14:paraId="282F998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check_for_winner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//either which player is won or not</w:t>
      </w:r>
    </w:p>
    <w:p w14:paraId="4522AEE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check_diagonal_combo_SW_NE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checking diagonal (/)</w:t>
      </w:r>
    </w:p>
    <w:p w14:paraId="5E9DD23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check_diagonal_combo_NW_SE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checking diagonal(\)</w:t>
      </w:r>
    </w:p>
    <w:p w14:paraId="6795E46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check_vertical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//vertical line of 4 matches (|)</w:t>
      </w:r>
    </w:p>
    <w:p w14:paraId="7C679F7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check_horizontal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//horizontal line of 4 matches(---)</w:t>
      </w:r>
    </w:p>
    <w:p w14:paraId="2E5CF7C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3F9AC159" w14:textId="521556FF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][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] = {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//declaring height and width as an array...</w:t>
      </w:r>
    </w:p>
    <w:p w14:paraId="2EF83951" w14:textId="63A6DC0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 0,0,0,0,0,0,0 },</w:t>
      </w:r>
    </w:p>
    <w:p w14:paraId="03BBA4EE" w14:textId="1353EDF5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 0,0,0,0,0,0,0 },</w:t>
      </w:r>
    </w:p>
    <w:p w14:paraId="50B30365" w14:textId="15DC9BAF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 0,0,0,0,0,0,0 },</w:t>
      </w:r>
    </w:p>
    <w:p w14:paraId="7E9617B9" w14:textId="4B4D4D95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 0,0,0,0,0,0,0 },</w:t>
      </w:r>
    </w:p>
    <w:p w14:paraId="5F1912D6" w14:textId="6FA63221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 0,0,0,0,0,0,0 },</w:t>
      </w:r>
    </w:p>
    <w:p w14:paraId="5FF474AE" w14:textId="55DE167F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 0,0,0,0,0,0,0 }</w:t>
      </w:r>
    </w:p>
    <w:p w14:paraId="402D285A" w14:textId="709D7538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};</w:t>
      </w:r>
    </w:p>
    <w:p w14:paraId="1F71E92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lastmoveX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proofErr w:type="spellStart"/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lastmoveY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700B2D1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main()</w:t>
      </w:r>
    </w:p>
    <w:p w14:paraId="77CD27E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1481192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winner =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false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37AE71E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2B91AF"/>
          <w:sz w:val="16"/>
          <w:szCs w:val="16"/>
        </w:rPr>
        <w:t>HANDLE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h =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GetStdHandle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STD_OUTPUT_HANDLE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3A53FC5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430363A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16);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pink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colour</w:t>
      </w:r>
      <w:proofErr w:type="spellEnd"/>
    </w:p>
    <w:p w14:paraId="7412C84B" w14:textId="7CB34C86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"\n\t\t\t\t\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tWELCOME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 TO CONNECT FOUR GAME. 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endl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0F9AE22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3E2C43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6D8E47D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6);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red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colour</w:t>
      </w:r>
      <w:proofErr w:type="spellEnd"/>
    </w:p>
    <w:p w14:paraId="06672FD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nWHERE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 DO YOU WANT TO PLACE YOUR STAMP...!\n"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endl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3FA232A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C7D0BD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16);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colour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for the whole game prints</w:t>
      </w:r>
    </w:p>
    <w:p w14:paraId="743B867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2AA2D49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draw_board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43C21F1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092F695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for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i = 0; i &lt; 21; i++)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//maximum 21 try for each </w:t>
      </w:r>
      <w:proofErr w:type="gram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players</w:t>
      </w:r>
      <w:proofErr w:type="gram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because , 6x7=42/2=21.</w:t>
      </w:r>
    </w:p>
    <w:p w14:paraId="7AE9A42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704B025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player_movement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(1);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the winner of player 1</w:t>
      </w:r>
    </w:p>
    <w:p w14:paraId="08A5E12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draw_board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5EBC7B4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 xml:space="preserve">winner =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check_for_winner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lastmoveX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lastmoveY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, 1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7FD1226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(winner)</w:t>
      </w:r>
    </w:p>
    <w:p w14:paraId="1522000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54678C9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6);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blue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colour</w:t>
      </w:r>
      <w:proofErr w:type="spellEnd"/>
    </w:p>
    <w:p w14:paraId="238A6A3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nPlayer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 1,YOU </w:t>
      </w:r>
      <w:proofErr w:type="gram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WIN....!</w:t>
      </w:r>
      <w:proofErr w:type="gram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</w:p>
    <w:p w14:paraId="101940C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33D7F89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//terminate from the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comiler</w:t>
      </w:r>
      <w:proofErr w:type="spellEnd"/>
    </w:p>
    <w:p w14:paraId="7F68F6A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8CB1BD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player_movement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(2);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the winner of player 2</w:t>
      </w:r>
    </w:p>
    <w:p w14:paraId="22F6EEC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draw_board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763317A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 xml:space="preserve">winner =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check_for_winner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lastmoveX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lastmoveY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, 2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211ED62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(winner)</w:t>
      </w:r>
    </w:p>
    <w:p w14:paraId="37098B0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0427599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74A5E69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6);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blue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colur</w:t>
      </w:r>
      <w:proofErr w:type="spellEnd"/>
    </w:p>
    <w:p w14:paraId="1B8B8FF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nplayer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 2, YOU </w:t>
      </w:r>
      <w:proofErr w:type="gram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WIN....!</w:t>
      </w:r>
      <w:proofErr w:type="gram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endl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541F96A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5AE46CC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082DC06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5E3BB69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33D7AF8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system(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"pause"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747548C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0;</w:t>
      </w:r>
      <w:proofErr w:type="gramEnd"/>
    </w:p>
    <w:p w14:paraId="52769EE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}</w:t>
      </w:r>
    </w:p>
    <w:p w14:paraId="2BBA502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void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draw_board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//drawn the proper pattern on the complier</w:t>
      </w:r>
    </w:p>
    <w:p w14:paraId="25A1619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3B291ED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3391012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2B91AF"/>
          <w:sz w:val="16"/>
          <w:szCs w:val="16"/>
        </w:rPr>
        <w:t>HANDLE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h =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GetStdHandle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STD_OUTPUT_HANDLE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5CE660A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"| 1| 2| 3| 4| 5| 6| 7|"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endl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0D17C47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for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y = 0; y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; y++)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rows</w:t>
      </w:r>
    </w:p>
    <w:p w14:paraId="63D7AC4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63F893A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for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x = 0; x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; x++)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columns</w:t>
      </w:r>
    </w:p>
    <w:p w14:paraId="52455D8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4A2231E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"| </w:t>
      </w:r>
      <w:proofErr w:type="gram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1CE047C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[y][x] == 0)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" </w:t>
      </w:r>
      <w:proofErr w:type="gram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632F4CC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[y][x] == 1)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"X"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;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//stamp of player 1.</w:t>
      </w:r>
    </w:p>
    <w:p w14:paraId="28A0545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[y][x] == 2)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"O"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//stamp of player 2.</w:t>
      </w:r>
    </w:p>
    <w:p w14:paraId="29CF76D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170F515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"\n______________________"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endl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41B0C07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34D455B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}</w:t>
      </w:r>
    </w:p>
    <w:p w14:paraId="50EA42E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void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player_movement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</w:t>
      </w:r>
    </w:p>
    <w:p w14:paraId="46163CF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5E2D926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choice;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//variable for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seescting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the column</w:t>
      </w:r>
    </w:p>
    <w:p w14:paraId="1556DFA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counter = 0;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</w:t>
      </w:r>
    </w:p>
    <w:p w14:paraId="40CFAA4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79C4CCC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2B91AF"/>
          <w:sz w:val="16"/>
          <w:szCs w:val="16"/>
        </w:rPr>
        <w:t>HANDLE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h =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GetStdHandle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STD_OUTPUT_HANDLE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);</w:t>
      </w:r>
      <w:proofErr w:type="gramEnd"/>
    </w:p>
    <w:p w14:paraId="0DF187E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05F6673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6);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yellow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colour</w:t>
      </w:r>
      <w:proofErr w:type="spellEnd"/>
    </w:p>
    <w:p w14:paraId="58E3078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nPLAYER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",SELECT NUMBER BETWEEN(1-7): </w:t>
      </w:r>
      <w:proofErr w:type="gram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18A43EE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00EDA1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cin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&gt;&gt;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choice;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selescted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line entered</w:t>
      </w:r>
    </w:p>
    <w:p w14:paraId="04D2B0C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(choice &gt;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|| choice &lt;= 0)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enEtered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number should be in the range of between (1-7)  </w:t>
      </w:r>
    </w:p>
    <w:p w14:paraId="21D584B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751049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1A2A2A3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5EA14DA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12);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blue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colour</w:t>
      </w:r>
      <w:proofErr w:type="spellEnd"/>
    </w:p>
    <w:p w14:paraId="6D2CCDD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nYOUR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 ENTERED NUMBER IS NOT IN THE RANGE(1-7), PRESS AGAIN...! : </w:t>
      </w:r>
      <w:proofErr w:type="gram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6AE0B61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9B5C72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cin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&gt;&gt;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choice;</w:t>
      </w:r>
      <w:proofErr w:type="gramEnd"/>
    </w:p>
    <w:p w14:paraId="5DA5EB5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141A5E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[(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- 1) - counter][(choice - 1)] != 0)</w:t>
      </w:r>
    </w:p>
    <w:p w14:paraId="0E870F4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6E60CCC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counter+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129D204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(counter &gt; (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- 1))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checking the completed column</w:t>
      </w:r>
    </w:p>
    <w:p w14:paraId="30EAFA0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418618D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50748C9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22430A9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SetConsoleTextAttribute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(h, 10);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//gives blue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colour</w:t>
      </w:r>
      <w:proofErr w:type="spellEnd"/>
    </w:p>
    <w:p w14:paraId="00FA65D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cout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&lt;&lt;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"\</w:t>
      </w:r>
      <w:proofErr w:type="spell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nCOLUMN</w:t>
      </w:r>
      <w:proofErr w:type="spellEnd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 xml:space="preserve"> IS COMPLETED, SELECT ANOTHER COLUMN: </w:t>
      </w:r>
      <w:proofErr w:type="gramStart"/>
      <w:r w:rsidRPr="00D30C2E">
        <w:rPr>
          <w:rFonts w:ascii="Consolas" w:eastAsiaTheme="minorHAnsi" w:hAnsi="Consolas" w:cs="Consolas"/>
          <w:b w:val="0"/>
          <w:color w:val="A31515"/>
          <w:sz w:val="16"/>
          <w:szCs w:val="16"/>
        </w:rPr>
        <w:t>"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21212C1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10A633E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cin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8080"/>
          <w:sz w:val="16"/>
          <w:szCs w:val="16"/>
        </w:rPr>
        <w:t>&gt;&gt;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choice;</w:t>
      </w:r>
      <w:proofErr w:type="gramEnd"/>
    </w:p>
    <w:p w14:paraId="5322AC7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 xml:space="preserve">counter = 0;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//You must reset the number else it will start at the beginning of the array</w:t>
      </w:r>
    </w:p>
    <w:p w14:paraId="743FAE4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A0ED0B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356A937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=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[(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- 1) - counter][choice - 1] = </w:t>
      </w:r>
      <w:proofErr w:type="gramStart"/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54A7130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lastmoveY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= (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- 1) -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counter;</w:t>
      </w:r>
      <w:proofErr w:type="gramEnd"/>
    </w:p>
    <w:p w14:paraId="2892614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lastmoveX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= choice -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12AB3AF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}</w:t>
      </w:r>
    </w:p>
    <w:p w14:paraId="4E02ACF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check_for_winner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</w:t>
      </w:r>
    </w:p>
    <w:p w14:paraId="57B33EC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127C1C1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winner;</w:t>
      </w:r>
      <w:proofErr w:type="gramEnd"/>
    </w:p>
    <w:p w14:paraId="3E4EFA0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check_diagonal_combo_SW_NE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))</w:t>
      </w:r>
    </w:p>
    <w:p w14:paraId="76DB67B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5A26AAA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186D942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3ED83FB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check_diagonal_combo_NW_SE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))</w:t>
      </w:r>
    </w:p>
    <w:p w14:paraId="0911B3F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0730D13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76D6C1F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27DCB15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check_vertical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))</w:t>
      </w:r>
    </w:p>
    <w:p w14:paraId="588B696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7758AE9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202E22C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24F9235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check_horizontal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))</w:t>
      </w:r>
    </w:p>
    <w:p w14:paraId="04CE259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7384C8E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481D195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1F62188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115347B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42F3D19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false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1EBC3C9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366E13B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}</w:t>
      </w:r>
    </w:p>
    <w:p w14:paraId="37F68A8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check_diagonal_combo_SW_NE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 (/)</w:t>
      </w:r>
    </w:p>
    <w:p w14:paraId="082C2D7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21D9D7D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score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3D3A659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count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04582FD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 &gt;= 0) &amp;&amp;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))</w:t>
      </w:r>
    </w:p>
    <w:p w14:paraId="462F363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C40059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//Check SW to NE</w:t>
      </w:r>
    </w:p>
    <w:p w14:paraId="5F24613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1B2DE5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160780A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38DF352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6605D7C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0933CE4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237C48B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 xml:space="preserve">count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71FF4C2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 &amp;&amp;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 &gt;= 0))</w:t>
      </w:r>
    </w:p>
    <w:p w14:paraId="6A1A728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3A87B9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//Check NE to SW</w:t>
      </w:r>
    </w:p>
    <w:p w14:paraId="4199FB7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4B50D32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76C07D1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518BCEF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B8FE46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5A3AE56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207F055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(score == 4)</w:t>
      </w:r>
    </w:p>
    <w:p w14:paraId="43FDD16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7B56FF4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538B729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27B744F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3CDCE60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0172A7B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false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2699D2C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638035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}</w:t>
      </w:r>
    </w:p>
    <w:p w14:paraId="5DE43CC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check_diagonal_combo_NW_SE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//(\)</w:t>
      </w:r>
    </w:p>
    <w:p w14:paraId="17FBF08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3746AC1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score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2D454B7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count1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566D154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31D5569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count1 &gt;= 0) &amp;&amp;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count1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))</w:t>
      </w:r>
    </w:p>
    <w:p w14:paraId="606717D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6E09CBF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count1][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count1]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//Check NW to SE</w:t>
      </w:r>
    </w:p>
    <w:p w14:paraId="08E3E76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2A3043E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18A9388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count1+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2EEA5D7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00FC66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283BAED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4AF625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275BB31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03F14D6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5B32FAB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4DC88B2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 xml:space="preserve">count1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218F471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count1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 &amp;&amp;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count1 &gt;= 0))</w:t>
      </w:r>
    </w:p>
    <w:p w14:paraId="10A7E54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412873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count1][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count1]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//Check SE to NW</w:t>
      </w:r>
    </w:p>
    <w:p w14:paraId="25D92C7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78B4D3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561CE54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count1+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2D93DF0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1CDF14E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3531150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370112E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3F3EDB7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6976633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DC9CA1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(score == 4)</w:t>
      </w:r>
    </w:p>
    <w:p w14:paraId="4159BCC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2AABE69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1FBA604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C0CAF2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1DA854D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5DCAB41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false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446C7C6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10EC3F6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}</w:t>
      </w:r>
    </w:p>
    <w:p w14:paraId="5249F63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7A76751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check_vertical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vertical (|)</w:t>
      </w:r>
    </w:p>
    <w:p w14:paraId="2D77C60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66F4FB5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score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5F5B420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count2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4B00BEF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count2 &gt;= 0 &amp;&amp;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count2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</w:t>
      </w:r>
    </w:p>
    <w:p w14:paraId="76AADAF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39E989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count2][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//Check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dowm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verticals</w:t>
      </w:r>
    </w:p>
    <w:p w14:paraId="4650732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75E960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22AD815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count2+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75481D2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6A92671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0D8A7B3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14A5788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count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2B0D5F1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count2 &gt;= 0 &amp;&amp;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count2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HEIGHT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</w:t>
      </w:r>
    </w:p>
    <w:p w14:paraId="3B06720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0150C9D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count2][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//Check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dowm</w:t>
      </w:r>
      <w:proofErr w:type="spellEnd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 verticals</w:t>
      </w:r>
    </w:p>
    <w:p w14:paraId="135AF98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24242031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18F3BCD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count2+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59A0A62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031271F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75AB837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FE08CC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(score == 4)</w:t>
      </w:r>
    </w:p>
    <w:p w14:paraId="7484D55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26F9C69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57449A7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DE5F07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7946D20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2CF45DC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false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35BEE2F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7166D6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}</w:t>
      </w:r>
    </w:p>
    <w:p w14:paraId="3271024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bool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check_horizontal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(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, </w:t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horizontal (__)</w:t>
      </w:r>
    </w:p>
    <w:p w14:paraId="34715E9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{</w:t>
      </w:r>
    </w:p>
    <w:p w14:paraId="7C46D04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score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43B0EC3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int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count3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7562CB4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6A1D3FB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count3 &gt;= 0) &amp;&amp;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count3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))</w:t>
      </w:r>
    </w:p>
    <w:p w14:paraId="7F21BF3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4CB1B79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+ count3]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 xml:space="preserve">//Check Left most </w:t>
      </w:r>
      <w:proofErr w:type="spellStart"/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hoorizontal</w:t>
      </w:r>
      <w:proofErr w:type="spellEnd"/>
    </w:p>
    <w:p w14:paraId="58DCD33A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2AA03AD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5FFD99E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count3+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1F06FACE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69D0854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7F95E9D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35385F9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4EB78A74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2476E3D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395CFBC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 xml:space="preserve">count3 = 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1;</w:t>
      </w:r>
      <w:proofErr w:type="gramEnd"/>
    </w:p>
    <w:p w14:paraId="3F34684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while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count3 &lt; </w:t>
      </w:r>
      <w:r w:rsidRPr="00D30C2E">
        <w:rPr>
          <w:rFonts w:ascii="Consolas" w:eastAsiaTheme="minorHAnsi" w:hAnsi="Consolas" w:cs="Consolas"/>
          <w:b w:val="0"/>
          <w:color w:val="6F008A"/>
          <w:sz w:val="16"/>
          <w:szCs w:val="16"/>
        </w:rPr>
        <w:t>WIDTH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) &amp;&amp; (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count3 &gt;= 0))</w:t>
      </w:r>
    </w:p>
    <w:p w14:paraId="5892055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74E4FE93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</w:t>
      </w:r>
      <w:proofErr w:type="spell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board_info</w:t>
      </w:r>
      <w:proofErr w:type="spell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y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][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x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- count3] == </w:t>
      </w:r>
      <w:r w:rsidRPr="00D30C2E">
        <w:rPr>
          <w:rFonts w:ascii="Consolas" w:eastAsiaTheme="minorHAnsi" w:hAnsi="Consolas" w:cs="Consolas"/>
          <w:b w:val="0"/>
          <w:color w:val="808080"/>
          <w:sz w:val="16"/>
          <w:szCs w:val="16"/>
        </w:rPr>
        <w:t>player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)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//Check Rightmost horizontal</w:t>
      </w:r>
    </w:p>
    <w:p w14:paraId="10075148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03C5DEA6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score+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58FB2F3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count3+</w:t>
      </w:r>
      <w:proofErr w:type="gramStart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+;</w:t>
      </w:r>
      <w:proofErr w:type="gramEnd"/>
    </w:p>
    <w:p w14:paraId="374F3190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742D405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07096FE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1017540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break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//If no combo is detected break from the loop</w:t>
      </w:r>
    </w:p>
    <w:p w14:paraId="69FF593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040EC0E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50AB4D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</w:p>
    <w:p w14:paraId="46C9211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if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(score == 4) </w:t>
      </w: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//for connect four</w:t>
      </w:r>
    </w:p>
    <w:p w14:paraId="2D06EF35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7E139027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true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4F8E2872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1BB2760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else</w:t>
      </w:r>
    </w:p>
    <w:p w14:paraId="2867CC5B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{</w:t>
      </w:r>
    </w:p>
    <w:p w14:paraId="31178DA9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</w:r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return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 </w:t>
      </w:r>
      <w:proofErr w:type="gramStart"/>
      <w:r w:rsidRPr="00D30C2E">
        <w:rPr>
          <w:rFonts w:ascii="Consolas" w:eastAsiaTheme="minorHAnsi" w:hAnsi="Consolas" w:cs="Consolas"/>
          <w:b w:val="0"/>
          <w:color w:val="0000FF"/>
          <w:sz w:val="16"/>
          <w:szCs w:val="16"/>
        </w:rPr>
        <w:t>false</w:t>
      </w: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>;</w:t>
      </w:r>
      <w:proofErr w:type="gramEnd"/>
    </w:p>
    <w:p w14:paraId="6FA2549F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ab/>
        <w:t>}</w:t>
      </w:r>
    </w:p>
    <w:p w14:paraId="41955BDC" w14:textId="77777777" w:rsidR="00F63067" w:rsidRPr="00D30C2E" w:rsidRDefault="00F63067" w:rsidP="00F630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000000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0000"/>
          <w:sz w:val="16"/>
          <w:szCs w:val="16"/>
        </w:rPr>
        <w:t xml:space="preserve">} </w:t>
      </w:r>
    </w:p>
    <w:p w14:paraId="19F1E9C1" w14:textId="77777777" w:rsidR="00535A5D" w:rsidRPr="00D30C2E" w:rsidRDefault="00F63067" w:rsidP="00F63067">
      <w:pPr>
        <w:ind w:left="90"/>
        <w:rPr>
          <w:b w:val="0"/>
          <w:color w:val="0F0D29" w:themeColor="text1"/>
          <w:sz w:val="16"/>
          <w:szCs w:val="16"/>
        </w:rPr>
      </w:pPr>
      <w:r w:rsidRPr="00D30C2E">
        <w:rPr>
          <w:rFonts w:ascii="Consolas" w:eastAsiaTheme="minorHAnsi" w:hAnsi="Consolas" w:cs="Consolas"/>
          <w:b w:val="0"/>
          <w:color w:val="008000"/>
          <w:sz w:val="16"/>
          <w:szCs w:val="16"/>
        </w:rPr>
        <w:t>/* end...! */</w:t>
      </w:r>
    </w:p>
    <w:p w14:paraId="70A15AFD" w14:textId="77777777" w:rsidR="00535A5D" w:rsidRDefault="00535A5D" w:rsidP="00535A5D">
      <w:pPr>
        <w:ind w:left="90"/>
        <w:rPr>
          <w:i/>
          <w:color w:val="0F0D29" w:themeColor="text1"/>
          <w:u w:val="single"/>
        </w:rPr>
      </w:pPr>
      <w:r w:rsidRPr="00535A5D">
        <w:rPr>
          <w:i/>
          <w:color w:val="0F0D29" w:themeColor="text1"/>
          <w:u w:val="single"/>
        </w:rPr>
        <w:t>Output:</w:t>
      </w:r>
    </w:p>
    <w:p w14:paraId="792C9FDB" w14:textId="77777777" w:rsidR="00F63067" w:rsidRDefault="00F63067" w:rsidP="00D30C2E">
      <w:pPr>
        <w:ind w:left="90"/>
        <w:jc w:val="center"/>
        <w:rPr>
          <w:i/>
          <w:color w:val="0F0D29" w:themeColor="text1"/>
          <w:u w:val="single"/>
        </w:rPr>
      </w:pPr>
      <w:r>
        <w:rPr>
          <w:noProof/>
        </w:rPr>
        <w:drawing>
          <wp:inline distT="0" distB="0" distL="0" distR="0" wp14:anchorId="3956AEB0" wp14:editId="4D78758C">
            <wp:extent cx="5029200" cy="3368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193" cy="33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8FD1" w14:textId="77777777" w:rsidR="00F63067" w:rsidRDefault="00F63067" w:rsidP="00D30C2E">
      <w:pPr>
        <w:ind w:left="90"/>
        <w:jc w:val="center"/>
        <w:rPr>
          <w:i/>
          <w:color w:val="0F0D29" w:themeColor="text1"/>
          <w:u w:val="single"/>
        </w:rPr>
      </w:pPr>
      <w:r>
        <w:rPr>
          <w:noProof/>
        </w:rPr>
        <w:drawing>
          <wp:inline distT="0" distB="0" distL="0" distR="0" wp14:anchorId="21424D02" wp14:editId="079114B4">
            <wp:extent cx="5527675" cy="7627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575" cy="763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171E" w14:textId="77777777" w:rsidR="00F63067" w:rsidRDefault="00F63067" w:rsidP="00D30C2E">
      <w:pPr>
        <w:ind w:left="90"/>
        <w:jc w:val="center"/>
        <w:rPr>
          <w:i/>
          <w:color w:val="0F0D29" w:themeColor="text1"/>
          <w:u w:val="single"/>
        </w:rPr>
      </w:pPr>
      <w:r>
        <w:rPr>
          <w:noProof/>
        </w:rPr>
        <w:drawing>
          <wp:inline distT="0" distB="0" distL="0" distR="0" wp14:anchorId="63D40219" wp14:editId="57616893">
            <wp:extent cx="5445081" cy="79400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209" cy="79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C2E">
        <w:rPr>
          <w:noProof/>
        </w:rPr>
        <w:drawing>
          <wp:inline distT="0" distB="0" distL="0" distR="0" wp14:anchorId="4EF5B408" wp14:editId="43086E93">
            <wp:extent cx="5280660" cy="58185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428" cy="58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C2E">
        <w:rPr>
          <w:noProof/>
        </w:rPr>
        <w:drawing>
          <wp:inline distT="0" distB="0" distL="0" distR="0" wp14:anchorId="3586C4CF" wp14:editId="0E391703">
            <wp:extent cx="5242560" cy="7764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546" cy="77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C2E">
        <w:rPr>
          <w:noProof/>
        </w:rPr>
        <w:drawing>
          <wp:inline distT="0" distB="0" distL="0" distR="0" wp14:anchorId="3F349173" wp14:editId="5EBCCDEE">
            <wp:extent cx="6200775" cy="8772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C2E">
        <w:rPr>
          <w:noProof/>
        </w:rPr>
        <w:drawing>
          <wp:inline distT="0" distB="0" distL="0" distR="0" wp14:anchorId="0C35058C" wp14:editId="6922766B">
            <wp:extent cx="5305425" cy="6505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411" w14:textId="77777777" w:rsidR="00D30C2E" w:rsidRDefault="00D30C2E" w:rsidP="00D30C2E">
      <w:pPr>
        <w:ind w:left="90"/>
        <w:jc w:val="center"/>
        <w:rPr>
          <w:i/>
          <w:color w:val="0F0D29" w:themeColor="text1"/>
          <w:u w:val="single"/>
        </w:rPr>
      </w:pPr>
    </w:p>
    <w:p w14:paraId="07AC37EC" w14:textId="77777777" w:rsidR="00D30C2E" w:rsidRDefault="00D30C2E" w:rsidP="00D30C2E">
      <w:pPr>
        <w:ind w:left="90"/>
        <w:jc w:val="center"/>
        <w:rPr>
          <w:i/>
          <w:color w:val="0F0D29" w:themeColor="text1"/>
          <w:u w:val="single"/>
        </w:rPr>
      </w:pPr>
    </w:p>
    <w:p w14:paraId="74EA00BE" w14:textId="77777777" w:rsidR="00D30C2E" w:rsidRPr="00D30C2E" w:rsidRDefault="00D30C2E" w:rsidP="00D30C2E">
      <w:pPr>
        <w:pStyle w:val="Title"/>
        <w:jc w:val="center"/>
        <w:rPr>
          <w:i/>
          <w:u w:val="single"/>
        </w:rPr>
      </w:pPr>
      <w:r w:rsidRPr="00D30C2E">
        <w:rPr>
          <w:i/>
          <w:u w:val="single"/>
        </w:rPr>
        <w:t>The end</w:t>
      </w:r>
      <w:r>
        <w:rPr>
          <w:i/>
          <w:u w:val="single"/>
        </w:rPr>
        <w:t>…!</w:t>
      </w:r>
    </w:p>
    <w:p w14:paraId="502B7913" w14:textId="77777777" w:rsidR="00BB20FE" w:rsidRPr="00F63067" w:rsidRDefault="00BB20FE" w:rsidP="00F63067">
      <w:pPr>
        <w:rPr>
          <w:noProof/>
        </w:rPr>
      </w:pPr>
    </w:p>
    <w:sectPr w:rsidR="00BB20FE" w:rsidRPr="00F63067" w:rsidSect="00DF027C">
      <w:headerReference w:type="default" r:id="rId17"/>
      <w:footerReference w:type="default" r:id="rId1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FA364" w14:textId="77777777" w:rsidR="00C67B64" w:rsidRDefault="00C67B64">
      <w:r>
        <w:separator/>
      </w:r>
    </w:p>
    <w:p w14:paraId="5D0C0B71" w14:textId="77777777" w:rsidR="00C67B64" w:rsidRDefault="00C67B64"/>
  </w:endnote>
  <w:endnote w:type="continuationSeparator" w:id="0">
    <w:p w14:paraId="0BC51F27" w14:textId="77777777" w:rsidR="00C67B64" w:rsidRDefault="00C67B64">
      <w:r>
        <w:continuationSeparator/>
      </w:r>
    </w:p>
    <w:p w14:paraId="2448E0C7" w14:textId="77777777" w:rsidR="00C67B64" w:rsidRDefault="00C67B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7B36FA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0C2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25F8ECD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89121" w14:textId="77777777" w:rsidR="00C67B64" w:rsidRDefault="00C67B64">
      <w:r>
        <w:separator/>
      </w:r>
    </w:p>
    <w:p w14:paraId="330491DB" w14:textId="77777777" w:rsidR="00C67B64" w:rsidRDefault="00C67B64"/>
  </w:footnote>
  <w:footnote w:type="continuationSeparator" w:id="0">
    <w:p w14:paraId="5B98F6AE" w14:textId="77777777" w:rsidR="00C67B64" w:rsidRDefault="00C67B64">
      <w:r>
        <w:continuationSeparator/>
      </w:r>
    </w:p>
    <w:p w14:paraId="163C455C" w14:textId="77777777" w:rsidR="00C67B64" w:rsidRDefault="00C67B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68D4DCE9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797779E" w14:textId="77777777" w:rsidR="00D077E9" w:rsidRDefault="00D077E9">
          <w:pPr>
            <w:pStyle w:val="Header"/>
          </w:pPr>
        </w:p>
      </w:tc>
    </w:tr>
  </w:tbl>
  <w:p w14:paraId="492BC1CB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A0D03"/>
    <w:multiLevelType w:val="hybridMultilevel"/>
    <w:tmpl w:val="BD364FA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EC41FB"/>
    <w:multiLevelType w:val="hybridMultilevel"/>
    <w:tmpl w:val="DB7264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18A0612"/>
    <w:multiLevelType w:val="hybridMultilevel"/>
    <w:tmpl w:val="100A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068278">
    <w:abstractNumId w:val="2"/>
  </w:num>
  <w:num w:numId="2" w16cid:durableId="264458653">
    <w:abstractNumId w:val="1"/>
  </w:num>
  <w:num w:numId="3" w16cid:durableId="1465850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43C"/>
    <w:rsid w:val="00020526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D21"/>
    <w:rsid w:val="00284348"/>
    <w:rsid w:val="002E4057"/>
    <w:rsid w:val="002E7753"/>
    <w:rsid w:val="002F51F5"/>
    <w:rsid w:val="00312137"/>
    <w:rsid w:val="00330359"/>
    <w:rsid w:val="0033762F"/>
    <w:rsid w:val="00352BDA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5A5D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D543C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A770D"/>
    <w:rsid w:val="009C7720"/>
    <w:rsid w:val="00A23AFA"/>
    <w:rsid w:val="00A31B3E"/>
    <w:rsid w:val="00A527F3"/>
    <w:rsid w:val="00A532F3"/>
    <w:rsid w:val="00A8489E"/>
    <w:rsid w:val="00AC29F3"/>
    <w:rsid w:val="00B231E5"/>
    <w:rsid w:val="00BB20FE"/>
    <w:rsid w:val="00C02B87"/>
    <w:rsid w:val="00C4086D"/>
    <w:rsid w:val="00C67B64"/>
    <w:rsid w:val="00CA1896"/>
    <w:rsid w:val="00CB5B28"/>
    <w:rsid w:val="00CF5371"/>
    <w:rsid w:val="00D0323A"/>
    <w:rsid w:val="00D0559F"/>
    <w:rsid w:val="00D077E9"/>
    <w:rsid w:val="00D30C2E"/>
    <w:rsid w:val="00D321AC"/>
    <w:rsid w:val="00D42CB7"/>
    <w:rsid w:val="00D5413D"/>
    <w:rsid w:val="00D570A9"/>
    <w:rsid w:val="00D70D02"/>
    <w:rsid w:val="00D770C7"/>
    <w:rsid w:val="00D86945"/>
    <w:rsid w:val="00D90290"/>
    <w:rsid w:val="00DD0CE2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6306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709CA"/>
  <w15:docId w15:val="{509F55AA-6C54-406C-9488-847E082A0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9A77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4057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0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vX4tVETjHk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MvX4tVETjHk" TargetMode="External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FA0197A54F4F2C8D11CA8F2716A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89C0C-B484-4F87-A0CF-4EA3C7285B34}"/>
      </w:docPartPr>
      <w:docPartBody>
        <w:p w:rsidR="00D860A0" w:rsidRDefault="00441EBC">
          <w:pPr>
            <w:pStyle w:val="66FA0197A54F4F2C8D11CA8F2716AEAE"/>
          </w:pPr>
          <w:r>
            <w:t>COMPANY NAME</w:t>
          </w:r>
        </w:p>
      </w:docPartBody>
    </w:docPart>
    <w:docPart>
      <w:docPartPr>
        <w:name w:val="3E0E7281F82A4FE29DA87A47F9A71B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191D1E-9CBB-4DDE-9F29-A898D427131C}"/>
      </w:docPartPr>
      <w:docPartBody>
        <w:p w:rsidR="00D860A0" w:rsidRDefault="00441EBC">
          <w:pPr>
            <w:pStyle w:val="3E0E7281F82A4FE29DA87A47F9A71B4A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EBC"/>
    <w:rsid w:val="00106598"/>
    <w:rsid w:val="001E29B3"/>
    <w:rsid w:val="0039192C"/>
    <w:rsid w:val="00441EBC"/>
    <w:rsid w:val="00495AA7"/>
    <w:rsid w:val="00D8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9A874B9D807F43FA92B95596E735480B">
    <w:name w:val="9A874B9D807F43FA92B95596E735480B"/>
  </w:style>
  <w:style w:type="paragraph" w:customStyle="1" w:styleId="66FA0197A54F4F2C8D11CA8F2716AEAE">
    <w:name w:val="66FA0197A54F4F2C8D11CA8F2716AEAE"/>
  </w:style>
  <w:style w:type="paragraph" w:customStyle="1" w:styleId="3E0E7281F82A4FE29DA87A47F9A71B4A">
    <w:name w:val="3E0E7281F82A4FE29DA87A47F9A71B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13</TotalTime>
  <Pages>13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</dc:creator>
  <cp:keywords/>
  <cp:lastModifiedBy>SAMI  AHMED</cp:lastModifiedBy>
  <cp:revision>4</cp:revision>
  <cp:lastPrinted>2006-08-01T17:47:00Z</cp:lastPrinted>
  <dcterms:created xsi:type="dcterms:W3CDTF">2022-06-06T18:00:00Z</dcterms:created>
  <dcterms:modified xsi:type="dcterms:W3CDTF">2023-03-31T10:03:00Z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